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D6B2B" w14:textId="0EB48D7A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0CC54271" w14:textId="4E6DA895" w:rsidR="00C6554A" w:rsidRDefault="008454F8" w:rsidP="00C6554A">
      <w:pPr>
        <w:pStyle w:val="Title"/>
      </w:pPr>
      <w:r>
        <w:t>PORTSWIGGER-LAB</w:t>
      </w:r>
    </w:p>
    <w:p w14:paraId="06929929" w14:textId="4791BFB8" w:rsidR="00C6554A" w:rsidRPr="00D5413C" w:rsidRDefault="00304D72" w:rsidP="00C6554A">
      <w:pPr>
        <w:pStyle w:val="Subtitle"/>
      </w:pPr>
      <w:r>
        <w:t>LAB SOLVED</w:t>
      </w:r>
    </w:p>
    <w:p w14:paraId="280F1FB4" w14:textId="29E8BAD1" w:rsidR="008454F8" w:rsidRDefault="00304D72" w:rsidP="00C6554A">
      <w:pPr>
        <w:pStyle w:val="ContactInfo"/>
      </w:pPr>
      <w:r>
        <w:t>SHYAM BAIJU</w:t>
      </w:r>
      <w:r w:rsidR="00C6554A">
        <w:t xml:space="preserve">  |</w:t>
      </w:r>
      <w:r w:rsidR="00C6554A" w:rsidRPr="00D5413C">
        <w:t xml:space="preserve"> </w:t>
      </w:r>
      <w:r>
        <w:t>22-09-2024</w:t>
      </w:r>
    </w:p>
    <w:p w14:paraId="1F7F542B" w14:textId="040339AD" w:rsidR="008454F8" w:rsidRDefault="008454F8" w:rsidP="00C6554A">
      <w:pPr>
        <w:pStyle w:val="ContactInfo"/>
      </w:pPr>
    </w:p>
    <w:p w14:paraId="0AC857F3" w14:textId="42E2BE4C" w:rsidR="008454F8" w:rsidRDefault="008454F8" w:rsidP="00C6554A">
      <w:pPr>
        <w:pStyle w:val="ContactInfo"/>
      </w:pPr>
    </w:p>
    <w:p w14:paraId="0FAB4C38" w14:textId="3997B552" w:rsidR="008454F8" w:rsidRDefault="008454F8" w:rsidP="00C6554A">
      <w:pPr>
        <w:pStyle w:val="ContactInfo"/>
      </w:pPr>
    </w:p>
    <w:p w14:paraId="0C13CE61" w14:textId="6EE10C91" w:rsidR="008454F8" w:rsidRDefault="008454F8" w:rsidP="00C6554A">
      <w:pPr>
        <w:pStyle w:val="ContactInfo"/>
      </w:pPr>
    </w:p>
    <w:p w14:paraId="4AAC12C2" w14:textId="46586E86" w:rsidR="008454F8" w:rsidRDefault="008454F8" w:rsidP="00C6554A">
      <w:pPr>
        <w:pStyle w:val="ContactInfo"/>
      </w:pPr>
    </w:p>
    <w:p w14:paraId="4994E08C" w14:textId="6F773AD7" w:rsidR="008454F8" w:rsidRDefault="008454F8" w:rsidP="00C6554A">
      <w:pPr>
        <w:pStyle w:val="ContactInfo"/>
      </w:pPr>
    </w:p>
    <w:p w14:paraId="4C193E18" w14:textId="7F6FFF73" w:rsidR="008454F8" w:rsidRDefault="008454F8" w:rsidP="00C6554A">
      <w:pPr>
        <w:pStyle w:val="ContactInfo"/>
      </w:pPr>
    </w:p>
    <w:p w14:paraId="06A7CBBA" w14:textId="6E3F563D" w:rsidR="008454F8" w:rsidRDefault="008454F8" w:rsidP="00C6554A">
      <w:pPr>
        <w:pStyle w:val="ContactInfo"/>
      </w:pPr>
    </w:p>
    <w:p w14:paraId="0EDC60CB" w14:textId="3779FE53" w:rsidR="008454F8" w:rsidRDefault="008454F8" w:rsidP="00C6554A">
      <w:pPr>
        <w:pStyle w:val="ContactInfo"/>
      </w:pPr>
    </w:p>
    <w:p w14:paraId="5E1E80EE" w14:textId="53450EF0" w:rsidR="008454F8" w:rsidRDefault="008454F8" w:rsidP="00C6554A">
      <w:pPr>
        <w:pStyle w:val="ContactInfo"/>
      </w:pPr>
    </w:p>
    <w:p w14:paraId="1B5AFD48" w14:textId="0CB382CF" w:rsidR="008454F8" w:rsidRDefault="008454F8" w:rsidP="00C6554A">
      <w:pPr>
        <w:pStyle w:val="ContactInfo"/>
      </w:pPr>
    </w:p>
    <w:p w14:paraId="5DADF5E5" w14:textId="75BF42F5" w:rsidR="008454F8" w:rsidRDefault="008454F8" w:rsidP="00C6554A">
      <w:pPr>
        <w:pStyle w:val="ContactInfo"/>
      </w:pPr>
    </w:p>
    <w:p w14:paraId="45789901" w14:textId="3E9299B3" w:rsidR="008454F8" w:rsidRDefault="008454F8" w:rsidP="00C6554A">
      <w:pPr>
        <w:pStyle w:val="ContactInfo"/>
      </w:pPr>
    </w:p>
    <w:p w14:paraId="191F35CE" w14:textId="5D5FE824" w:rsidR="008454F8" w:rsidRDefault="008454F8" w:rsidP="00C6554A">
      <w:pPr>
        <w:pStyle w:val="ContactInfo"/>
      </w:pPr>
    </w:p>
    <w:p w14:paraId="435991C8" w14:textId="5E3A844A" w:rsidR="008454F8" w:rsidRDefault="008454F8" w:rsidP="00C6554A">
      <w:pPr>
        <w:pStyle w:val="ContactInfo"/>
      </w:pPr>
    </w:p>
    <w:p w14:paraId="05F1F489" w14:textId="2E3EE398" w:rsidR="008454F8" w:rsidRDefault="008454F8" w:rsidP="00C6554A">
      <w:pPr>
        <w:pStyle w:val="ContactInfo"/>
      </w:pPr>
    </w:p>
    <w:p w14:paraId="3DADFE0F" w14:textId="56F855FF" w:rsidR="008454F8" w:rsidRDefault="008454F8" w:rsidP="00C6554A">
      <w:pPr>
        <w:pStyle w:val="ContactInfo"/>
      </w:pPr>
    </w:p>
    <w:p w14:paraId="1007FB98" w14:textId="1D4BB589" w:rsidR="008454F8" w:rsidRDefault="008454F8" w:rsidP="00C6554A">
      <w:pPr>
        <w:pStyle w:val="ContactInfo"/>
      </w:pPr>
    </w:p>
    <w:p w14:paraId="7C800EE6" w14:textId="57C88E5B" w:rsidR="008454F8" w:rsidRDefault="008454F8" w:rsidP="00C6554A">
      <w:pPr>
        <w:pStyle w:val="ContactInfo"/>
      </w:pPr>
    </w:p>
    <w:p w14:paraId="440A1C30" w14:textId="52E84330" w:rsidR="008454F8" w:rsidRDefault="008454F8" w:rsidP="00C6554A">
      <w:pPr>
        <w:pStyle w:val="ContactInfo"/>
      </w:pPr>
    </w:p>
    <w:p w14:paraId="33667BE7" w14:textId="7DAC233B" w:rsidR="008454F8" w:rsidRDefault="008454F8" w:rsidP="00C6554A">
      <w:pPr>
        <w:pStyle w:val="ContactInfo"/>
      </w:pPr>
    </w:p>
    <w:p w14:paraId="4FD0983A" w14:textId="106CC469" w:rsidR="008454F8" w:rsidRDefault="008454F8" w:rsidP="00C6554A">
      <w:pPr>
        <w:pStyle w:val="ContactInfo"/>
      </w:pPr>
    </w:p>
    <w:p w14:paraId="37B7B3BB" w14:textId="1D76E0A2" w:rsidR="008454F8" w:rsidRDefault="008454F8" w:rsidP="00C6554A">
      <w:pPr>
        <w:pStyle w:val="ContactInfo"/>
      </w:pPr>
    </w:p>
    <w:p w14:paraId="74945634" w14:textId="79BC014C" w:rsidR="008454F8" w:rsidRDefault="008454F8" w:rsidP="00C6554A">
      <w:pPr>
        <w:pStyle w:val="ContactInfo"/>
      </w:pPr>
    </w:p>
    <w:p w14:paraId="3C8ABCEA" w14:textId="317E4409" w:rsidR="008454F8" w:rsidRDefault="008454F8" w:rsidP="00C6554A">
      <w:pPr>
        <w:pStyle w:val="ContactInfo"/>
      </w:pPr>
    </w:p>
    <w:p w14:paraId="5404DDBE" w14:textId="59BB9F02" w:rsidR="008454F8" w:rsidRDefault="008454F8" w:rsidP="00C6554A">
      <w:pPr>
        <w:pStyle w:val="ContactInfo"/>
      </w:pPr>
    </w:p>
    <w:p w14:paraId="0DCFF987" w14:textId="7EA475CC" w:rsidR="008454F8" w:rsidRDefault="008454F8" w:rsidP="00C6554A">
      <w:pPr>
        <w:pStyle w:val="ContactInfo"/>
      </w:pPr>
    </w:p>
    <w:p w14:paraId="06481770" w14:textId="16B7CEC6" w:rsidR="008454F8" w:rsidRDefault="008454F8" w:rsidP="00C6554A">
      <w:pPr>
        <w:pStyle w:val="ContactInfo"/>
      </w:pPr>
    </w:p>
    <w:p w14:paraId="2484466B" w14:textId="018E2B1A" w:rsidR="008454F8" w:rsidRDefault="008454F8" w:rsidP="00C6554A">
      <w:pPr>
        <w:pStyle w:val="ContactInfo"/>
      </w:pPr>
    </w:p>
    <w:p w14:paraId="461828B6" w14:textId="27DEA4AA" w:rsidR="008454F8" w:rsidRDefault="008454F8" w:rsidP="00C6554A">
      <w:pPr>
        <w:pStyle w:val="ContactInfo"/>
      </w:pPr>
    </w:p>
    <w:p w14:paraId="235FC4D5" w14:textId="2C0EE643" w:rsidR="008454F8" w:rsidRDefault="008454F8" w:rsidP="00C6554A">
      <w:pPr>
        <w:pStyle w:val="ContactInfo"/>
      </w:pPr>
    </w:p>
    <w:p w14:paraId="52A46BBC" w14:textId="08C5EB82" w:rsidR="008454F8" w:rsidRDefault="008454F8" w:rsidP="00C6554A">
      <w:pPr>
        <w:pStyle w:val="ContactInfo"/>
      </w:pPr>
    </w:p>
    <w:p w14:paraId="2BE89665" w14:textId="14DE7510" w:rsidR="008454F8" w:rsidRDefault="008454F8" w:rsidP="00C6554A">
      <w:pPr>
        <w:pStyle w:val="ContactInfo"/>
      </w:pPr>
    </w:p>
    <w:p w14:paraId="353DAE85" w14:textId="77777777" w:rsidR="008454F8" w:rsidRDefault="008454F8" w:rsidP="00C6554A">
      <w:pPr>
        <w:pStyle w:val="ContactInfo"/>
      </w:pPr>
    </w:p>
    <w:p w14:paraId="7E6817D3" w14:textId="639E7207" w:rsidR="008454F8" w:rsidRDefault="008454F8" w:rsidP="008454F8">
      <w:pPr>
        <w:pStyle w:val="Heading1"/>
      </w:pPr>
      <w:r>
        <w:lastRenderedPageBreak/>
        <w:t>SQL INJECTION-LOGIN BYPASS</w:t>
      </w:r>
    </w:p>
    <w:p w14:paraId="35511E46" w14:textId="05C8AB81" w:rsidR="008454F8" w:rsidRDefault="008454F8" w:rsidP="008454F8">
      <w:pPr>
        <w:pStyle w:val="ContactInfo"/>
        <w:jc w:val="left"/>
      </w:pPr>
    </w:p>
    <w:p w14:paraId="07E40CD3" w14:textId="72CCC93D" w:rsidR="008454F8" w:rsidRDefault="008454F8" w:rsidP="00C6554A">
      <w:pPr>
        <w:pStyle w:val="ContactInfo"/>
      </w:pPr>
      <w:r>
        <w:rPr>
          <w:noProof/>
        </w:rPr>
        <w:drawing>
          <wp:inline distT="0" distB="0" distL="0" distR="0" wp14:anchorId="6BCF32D5" wp14:editId="5A7F7703">
            <wp:extent cx="54864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43A0" w14:textId="78D924D1" w:rsidR="008454F8" w:rsidRDefault="008454F8" w:rsidP="00C6554A">
      <w:pPr>
        <w:pStyle w:val="ContactInfo"/>
      </w:pPr>
    </w:p>
    <w:p w14:paraId="4E4FE54E" w14:textId="1659CE0B" w:rsidR="008454F8" w:rsidRDefault="008454F8" w:rsidP="008454F8">
      <w:pPr>
        <w:pStyle w:val="Heading1"/>
      </w:pPr>
      <w:r>
        <w:t>CSRF</w:t>
      </w:r>
    </w:p>
    <w:p w14:paraId="35FF7637" w14:textId="49CB52E8" w:rsidR="008454F8" w:rsidRDefault="008454F8" w:rsidP="008454F8">
      <w:pPr>
        <w:pStyle w:val="Heading1"/>
      </w:pPr>
    </w:p>
    <w:p w14:paraId="3D666202" w14:textId="7151B6E2" w:rsidR="008454F8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66E1E8E5" wp14:editId="575CC7CE">
            <wp:extent cx="54864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9D96" w14:textId="7FA53650" w:rsidR="008454F8" w:rsidRDefault="008454F8" w:rsidP="008454F8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lastRenderedPageBreak/>
        <w:t>DOM-BASED</w:t>
      </w:r>
    </w:p>
    <w:p w14:paraId="515D6127" w14:textId="066500C5" w:rsidR="008454F8" w:rsidRDefault="008454F8" w:rsidP="00C6554A">
      <w:pPr>
        <w:pStyle w:val="ContactInfo"/>
      </w:pPr>
      <w:r>
        <w:rPr>
          <w:noProof/>
        </w:rPr>
        <w:drawing>
          <wp:inline distT="0" distB="0" distL="0" distR="0" wp14:anchorId="1C8C6DAE" wp14:editId="5CBAAA6C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5F87" w14:textId="6F8FF39C" w:rsidR="008454F8" w:rsidRDefault="008454F8" w:rsidP="008454F8">
      <w:pPr>
        <w:pStyle w:val="Heading1"/>
      </w:pPr>
      <w:r>
        <w:t>BASIC SSRF</w:t>
      </w:r>
    </w:p>
    <w:p w14:paraId="6BDB32BF" w14:textId="5C408CAC" w:rsidR="008454F8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33618A09" wp14:editId="04CA27FD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E161" w14:textId="62C87BAF" w:rsidR="008454F8" w:rsidRDefault="008454F8" w:rsidP="008454F8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lastRenderedPageBreak/>
        <w:t>OS COMMAND INJECTION</w:t>
      </w:r>
    </w:p>
    <w:p w14:paraId="187CA114" w14:textId="02491316" w:rsidR="008454F8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73C77EB3" wp14:editId="38D26043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7447" w14:textId="33F3E80D" w:rsidR="008454F8" w:rsidRDefault="008454F8" w:rsidP="008454F8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t>BASIC SERVER-SIDE INJECTION</w:t>
      </w:r>
    </w:p>
    <w:p w14:paraId="486DF24E" w14:textId="50956B23" w:rsidR="008454F8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0F3BFF93" wp14:editId="7EDD901B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74B2" w14:textId="3D81E0FC" w:rsidR="008454F8" w:rsidRDefault="008454F8" w:rsidP="008454F8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lastRenderedPageBreak/>
        <w:t>FILE PATH TRAVERSAL</w:t>
      </w:r>
    </w:p>
    <w:p w14:paraId="2D40A5FB" w14:textId="77777777" w:rsidR="008454F8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7BD9A16D" wp14:editId="67BFA7F4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647" w14:textId="48CDFE74" w:rsidR="008454F8" w:rsidRDefault="008454F8" w:rsidP="008454F8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t>BYPASS TWO-FACTOR AUTHENTICATION</w:t>
      </w:r>
    </w:p>
    <w:p w14:paraId="035F17DE" w14:textId="21EC0083" w:rsidR="008454F8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75DC7309" wp14:editId="79ECEFF4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1DDB" w14:textId="0EAFB681" w:rsidR="008454F8" w:rsidRDefault="008454F8" w:rsidP="008454F8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lastRenderedPageBreak/>
        <w:t>BYPASS PASSWORD RESET POISONING</w:t>
      </w:r>
    </w:p>
    <w:p w14:paraId="627D9047" w14:textId="77777777" w:rsidR="008454F8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71221812" wp14:editId="63BE25DD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E272" w14:textId="77777777" w:rsidR="008454F8" w:rsidRDefault="008454F8" w:rsidP="008454F8">
      <w:pPr>
        <w:pStyle w:val="ContactInfo"/>
        <w:jc w:val="left"/>
      </w:pPr>
    </w:p>
    <w:p w14:paraId="18017825" w14:textId="3AF7586F" w:rsidR="008454F8" w:rsidRDefault="008454F8" w:rsidP="008454F8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t>REMOTE CODE EXECUTION</w:t>
      </w:r>
    </w:p>
    <w:p w14:paraId="410A5E89" w14:textId="0614E8E9" w:rsidR="00C6554A" w:rsidRDefault="008454F8" w:rsidP="008454F8">
      <w:pPr>
        <w:pStyle w:val="ContactInfo"/>
        <w:jc w:val="left"/>
      </w:pPr>
      <w:r>
        <w:rPr>
          <w:noProof/>
        </w:rPr>
        <w:drawing>
          <wp:inline distT="0" distB="0" distL="0" distR="0" wp14:anchorId="066B21E5" wp14:editId="10BF7F28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54A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91170" w14:textId="77777777" w:rsidR="00B1466A" w:rsidRDefault="00B1466A" w:rsidP="00C6554A">
      <w:pPr>
        <w:spacing w:before="0" w:after="0" w:line="240" w:lineRule="auto"/>
      </w:pPr>
      <w:r>
        <w:separator/>
      </w:r>
    </w:p>
  </w:endnote>
  <w:endnote w:type="continuationSeparator" w:id="0">
    <w:p w14:paraId="5F63A01A" w14:textId="77777777" w:rsidR="00B1466A" w:rsidRDefault="00B1466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BCF24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C2028" w14:textId="77777777" w:rsidR="00B1466A" w:rsidRDefault="00B1466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F697554" w14:textId="77777777" w:rsidR="00B1466A" w:rsidRDefault="00B1466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79731778">
    <w:abstractNumId w:val="9"/>
  </w:num>
  <w:num w:numId="2" w16cid:durableId="534587506">
    <w:abstractNumId w:val="8"/>
  </w:num>
  <w:num w:numId="3" w16cid:durableId="1675566909">
    <w:abstractNumId w:val="8"/>
  </w:num>
  <w:num w:numId="4" w16cid:durableId="1453936980">
    <w:abstractNumId w:val="9"/>
  </w:num>
  <w:num w:numId="5" w16cid:durableId="1966353084">
    <w:abstractNumId w:val="12"/>
  </w:num>
  <w:num w:numId="6" w16cid:durableId="560753823">
    <w:abstractNumId w:val="10"/>
  </w:num>
  <w:num w:numId="7" w16cid:durableId="436828002">
    <w:abstractNumId w:val="11"/>
  </w:num>
  <w:num w:numId="8" w16cid:durableId="1551649800">
    <w:abstractNumId w:val="7"/>
  </w:num>
  <w:num w:numId="9" w16cid:durableId="731274107">
    <w:abstractNumId w:val="6"/>
  </w:num>
  <w:num w:numId="10" w16cid:durableId="964429364">
    <w:abstractNumId w:val="5"/>
  </w:num>
  <w:num w:numId="11" w16cid:durableId="1543790198">
    <w:abstractNumId w:val="4"/>
  </w:num>
  <w:num w:numId="12" w16cid:durableId="177275240">
    <w:abstractNumId w:val="3"/>
  </w:num>
  <w:num w:numId="13" w16cid:durableId="2110080036">
    <w:abstractNumId w:val="2"/>
  </w:num>
  <w:num w:numId="14" w16cid:durableId="1770194035">
    <w:abstractNumId w:val="1"/>
  </w:num>
  <w:num w:numId="15" w16cid:durableId="2069919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F8"/>
    <w:rsid w:val="002554CD"/>
    <w:rsid w:val="00293B83"/>
    <w:rsid w:val="002B4294"/>
    <w:rsid w:val="00304D72"/>
    <w:rsid w:val="00333D0D"/>
    <w:rsid w:val="004C049F"/>
    <w:rsid w:val="005000E2"/>
    <w:rsid w:val="006A3CE7"/>
    <w:rsid w:val="008454F8"/>
    <w:rsid w:val="00B1466A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9F4181"/>
  <w15:chartTrackingRefBased/>
  <w15:docId w15:val="{919249D8-5FA0-4D16-97F0-09DD8B010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US%7bBD52F613-9745-424C-9647-7BB8C1C95932%7d\%7b58C84024-563E-4818-A7B7-1E34E66B5E1E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{58C84024-563E-4818-A7B7-1E34E66B5E1E}tf02835058_win32.dotx</Template>
  <TotalTime>11</TotalTime>
  <Pages>6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shyam baiju</cp:lastModifiedBy>
  <cp:revision>1</cp:revision>
  <dcterms:created xsi:type="dcterms:W3CDTF">2024-09-22T15:36:00Z</dcterms:created>
  <dcterms:modified xsi:type="dcterms:W3CDTF">2024-09-22T15:47:00Z</dcterms:modified>
</cp:coreProperties>
</file>